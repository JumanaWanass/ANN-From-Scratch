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E9617" w14:textId="6CC9E55D" w:rsidR="00952F7D" w:rsidRPr="008F6C7E" w:rsidRDefault="00952F7D" w:rsidP="00DF198B">
      <w:pPr>
        <w:pStyle w:val="GraphicAnchor"/>
        <w:rPr>
          <w:lang w:val="en-GB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:rsidRPr="008F6C7E" w14:paraId="70478441" w14:textId="77777777" w:rsidTr="00FD6282">
        <w:trPr>
          <w:trHeight w:val="1083"/>
        </w:trPr>
        <w:tc>
          <w:tcPr>
            <w:tcW w:w="10790" w:type="dxa"/>
            <w:gridSpan w:val="7"/>
          </w:tcPr>
          <w:p w14:paraId="30C0D210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42CE3941" w14:textId="77777777" w:rsidTr="00FD6282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2A9A6A8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E6FE640" w14:textId="77777777" w:rsidR="00DF198B" w:rsidRDefault="008D32EF" w:rsidP="008573BC">
            <w:pPr>
              <w:pStyle w:val="Heading1"/>
              <w:rPr>
                <w:lang w:val="en-GB"/>
              </w:rPr>
            </w:pPr>
            <w:r>
              <w:rPr>
                <w:lang w:val="en-GB"/>
              </w:rPr>
              <w:t>Artificial Neural Networks</w:t>
            </w:r>
          </w:p>
          <w:p w14:paraId="5EDD1880" w14:textId="77777777" w:rsidR="008D32EF" w:rsidRPr="008D32EF" w:rsidRDefault="008D32EF" w:rsidP="008573BC">
            <w:pPr>
              <w:jc w:val="center"/>
              <w:rPr>
                <w:lang w:val="en-GB"/>
              </w:rPr>
            </w:pPr>
          </w:p>
          <w:p w14:paraId="416B2404" w14:textId="441C78C9" w:rsidR="008D32EF" w:rsidRPr="008D32EF" w:rsidRDefault="008D32EF" w:rsidP="008573BC">
            <w:pPr>
              <w:pStyle w:val="Heading3"/>
              <w:jc w:val="center"/>
              <w:rPr>
                <w:lang w:val="en-GB"/>
              </w:rPr>
            </w:pPr>
            <w:r>
              <w:rPr>
                <w:lang w:val="en-GB"/>
              </w:rPr>
              <w:t>Optimisation Techniques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519502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0A2D2358" w14:textId="77777777" w:rsidTr="00FD6282">
        <w:trPr>
          <w:trHeight w:val="1837"/>
        </w:trPr>
        <w:tc>
          <w:tcPr>
            <w:tcW w:w="1170" w:type="dxa"/>
          </w:tcPr>
          <w:p w14:paraId="7C77500C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8460" w:type="dxa"/>
            <w:gridSpan w:val="5"/>
          </w:tcPr>
          <w:p w14:paraId="0846C99C" w14:textId="12E360BE" w:rsidR="00DF198B" w:rsidRPr="008F6C7E" w:rsidRDefault="00FD6282">
            <w:pPr>
              <w:rPr>
                <w:lang w:val="en-GB"/>
              </w:rPr>
            </w:pPr>
            <w:r w:rsidRPr="008F6C7E">
              <w:rPr>
                <w:noProof/>
                <w:lang w:val="en-GB" w:bidi="en-GB"/>
              </w:rPr>
              <w:drawing>
                <wp:anchor distT="0" distB="0" distL="114300" distR="114300" simplePos="0" relativeHeight="251658240" behindDoc="1" locked="0" layoutInCell="1" allowOverlap="1" wp14:anchorId="4C1F91C4" wp14:editId="5713C46D">
                  <wp:simplePos x="0" y="0"/>
                  <wp:positionH relativeFrom="margin">
                    <wp:posOffset>-1099821</wp:posOffset>
                  </wp:positionH>
                  <wp:positionV relativeFrom="margin">
                    <wp:posOffset>-2239010</wp:posOffset>
                  </wp:positionV>
                  <wp:extent cx="7644809" cy="10883235"/>
                  <wp:effectExtent l="0" t="0" r="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296" cy="108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0" w:type="dxa"/>
          </w:tcPr>
          <w:p w14:paraId="1EB112DB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520E3C82" w14:textId="77777777" w:rsidTr="00FD6282">
        <w:trPr>
          <w:trHeight w:val="929"/>
        </w:trPr>
        <w:tc>
          <w:tcPr>
            <w:tcW w:w="2397" w:type="dxa"/>
            <w:gridSpan w:val="3"/>
          </w:tcPr>
          <w:p w14:paraId="00B19AE6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38901850" w14:textId="77777777" w:rsidR="00DF198B" w:rsidRPr="008F6C7E" w:rsidRDefault="00DF198B" w:rsidP="00DF198B">
            <w:pPr>
              <w:jc w:val="center"/>
              <w:rPr>
                <w:rFonts w:ascii="Georgia" w:hAnsi="Georgia"/>
                <w:sz w:val="48"/>
                <w:szCs w:val="48"/>
                <w:lang w:val="en-GB"/>
              </w:rPr>
            </w:pPr>
          </w:p>
        </w:tc>
        <w:tc>
          <w:tcPr>
            <w:tcW w:w="2398" w:type="dxa"/>
            <w:gridSpan w:val="3"/>
          </w:tcPr>
          <w:p w14:paraId="0B0175BB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6AA9CBC0" w14:textId="77777777" w:rsidTr="00FD6282">
        <w:trPr>
          <w:trHeight w:val="1460"/>
        </w:trPr>
        <w:tc>
          <w:tcPr>
            <w:tcW w:w="2397" w:type="dxa"/>
            <w:gridSpan w:val="3"/>
          </w:tcPr>
          <w:p w14:paraId="07341C33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740BDB3C" w14:textId="41C4A3D8" w:rsidR="00DF198B" w:rsidRDefault="008D32EF" w:rsidP="008D32EF">
            <w:pPr>
              <w:pStyle w:val="Heading3"/>
              <w:tabs>
                <w:tab w:val="left" w:pos="4229"/>
              </w:tabs>
              <w:rPr>
                <w:lang w:val="en-GB"/>
              </w:rPr>
            </w:pPr>
            <w:r>
              <w:rPr>
                <w:lang w:val="en-GB"/>
              </w:rPr>
              <w:t xml:space="preserve">Jumana Wanass </w:t>
            </w:r>
            <w:r>
              <w:rPr>
                <w:lang w:val="en-GB"/>
              </w:rPr>
              <w:tab/>
              <w:t>7699</w:t>
            </w:r>
          </w:p>
          <w:p w14:paraId="07A1E9E5" w14:textId="0009CB58" w:rsidR="008D32EF" w:rsidRDefault="008D32EF" w:rsidP="008D32EF">
            <w:pPr>
              <w:pStyle w:val="Heading3"/>
              <w:tabs>
                <w:tab w:val="left" w:pos="4229"/>
              </w:tabs>
              <w:rPr>
                <w:lang w:val="en-GB"/>
              </w:rPr>
            </w:pPr>
            <w:r>
              <w:rPr>
                <w:lang w:val="en-GB"/>
              </w:rPr>
              <w:t xml:space="preserve">Nour Khamis </w:t>
            </w:r>
            <w:r>
              <w:rPr>
                <w:lang w:val="en-GB"/>
              </w:rPr>
              <w:tab/>
              <w:t>7597</w:t>
            </w:r>
          </w:p>
          <w:p w14:paraId="004BC994" w14:textId="77777777" w:rsidR="008D32EF" w:rsidRDefault="008D32EF" w:rsidP="008D32EF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Ahmed Abdelwahed</w:t>
            </w:r>
          </w:p>
          <w:p w14:paraId="752A8340" w14:textId="3016BFBD" w:rsidR="008D32EF" w:rsidRPr="008D32EF" w:rsidRDefault="008D32EF" w:rsidP="008D32EF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Adham Mohsen</w:t>
            </w:r>
          </w:p>
        </w:tc>
        <w:tc>
          <w:tcPr>
            <w:tcW w:w="2398" w:type="dxa"/>
            <w:gridSpan w:val="3"/>
          </w:tcPr>
          <w:p w14:paraId="7AFA2D53" w14:textId="544B70E2" w:rsidR="00DF198B" w:rsidRPr="008F6C7E" w:rsidRDefault="00DF198B" w:rsidP="008D32EF">
            <w:pPr>
              <w:pStyle w:val="Heading3"/>
              <w:rPr>
                <w:lang w:val="en-GB"/>
              </w:rPr>
            </w:pPr>
          </w:p>
        </w:tc>
      </w:tr>
    </w:tbl>
    <w:p w14:paraId="00543E8A" w14:textId="77777777" w:rsidR="00FD6282" w:rsidRDefault="00FD6282">
      <w:r>
        <w:br w:type="page"/>
      </w:r>
    </w:p>
    <w:p w14:paraId="73439EE4" w14:textId="7A4ED49F" w:rsidR="00DF198B" w:rsidRDefault="00FD6282" w:rsidP="00FD6282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Introduction</w:t>
      </w:r>
    </w:p>
    <w:p w14:paraId="4A118DBA" w14:textId="31C693B7" w:rsidR="00FD6282" w:rsidRDefault="00FD6282" w:rsidP="00FD6282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What is an Artificial Neural Network?</w:t>
      </w:r>
    </w:p>
    <w:p w14:paraId="4EB75E29" w14:textId="540F08C0" w:rsidR="00FD6282" w:rsidRDefault="00FD6282" w:rsidP="00FD6282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Components of an ANN</w:t>
      </w:r>
    </w:p>
    <w:p w14:paraId="04D5F4AD" w14:textId="26B14502" w:rsidR="00FD6282" w:rsidRDefault="00FD6282" w:rsidP="00FD6282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Types of</w:t>
      </w:r>
      <w:r>
        <w:rPr>
          <w:lang w:val="en-GB"/>
        </w:rPr>
        <w:t xml:space="preserve"> an</w:t>
      </w:r>
      <w:r>
        <w:rPr>
          <w:lang w:val="en-GB"/>
        </w:rPr>
        <w:t xml:space="preserve"> ANN</w:t>
      </w:r>
    </w:p>
    <w:p w14:paraId="521E72CA" w14:textId="352BDEB5" w:rsidR="00FD6282" w:rsidRDefault="00FD6282" w:rsidP="008573BC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Feedforward Networks</w:t>
      </w:r>
    </w:p>
    <w:p w14:paraId="2BA8BF62" w14:textId="616004D4" w:rsidR="00FD6282" w:rsidRDefault="00FD6282" w:rsidP="008573BC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Radial Basis Function Networks</w:t>
      </w:r>
    </w:p>
    <w:p w14:paraId="714D1DC4" w14:textId="703E8C51" w:rsidR="00FD6282" w:rsidRDefault="00FD6282" w:rsidP="008573BC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Recurrent Neural Network</w:t>
      </w:r>
    </w:p>
    <w:p w14:paraId="6EABEF5B" w14:textId="0F330690" w:rsidR="00FD6282" w:rsidRPr="00FD6282" w:rsidRDefault="00FD6282" w:rsidP="008573BC">
      <w:pPr>
        <w:pStyle w:val="Heading3"/>
        <w:numPr>
          <w:ilvl w:val="0"/>
          <w:numId w:val="3"/>
        </w:numPr>
        <w:rPr>
          <w:lang w:val="en-GB"/>
        </w:rPr>
      </w:pPr>
      <w:r>
        <w:rPr>
          <w:lang w:val="en-GB"/>
        </w:rPr>
        <w:t>LSTM Networks</w:t>
      </w:r>
    </w:p>
    <w:p w14:paraId="084ECE7A" w14:textId="48F773DE" w:rsidR="00FD6282" w:rsidRDefault="00FD6282" w:rsidP="00FD6282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ANN Training </w:t>
      </w:r>
    </w:p>
    <w:p w14:paraId="6DBFEFDB" w14:textId="03ACFB1A" w:rsidR="00FD6282" w:rsidRPr="00FD6282" w:rsidRDefault="00FD6282" w:rsidP="00FD6282">
      <w:pPr>
        <w:rPr>
          <w:lang w:val="en-GB"/>
        </w:rPr>
      </w:pPr>
    </w:p>
    <w:p w14:paraId="00E7FB1E" w14:textId="76FABEAD" w:rsidR="00FD6282" w:rsidRDefault="00FD6282" w:rsidP="008573BC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>Loss Functions</w:t>
      </w:r>
    </w:p>
    <w:p w14:paraId="08A9C560" w14:textId="698EB6B4" w:rsidR="00FD6282" w:rsidRDefault="00FD6282" w:rsidP="008573BC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>Training Modes and its effect</w:t>
      </w:r>
    </w:p>
    <w:p w14:paraId="6D9A0471" w14:textId="5FA01DAC" w:rsidR="00FD6282" w:rsidRDefault="00FD6282" w:rsidP="008573BC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>ANN Applications</w:t>
      </w:r>
    </w:p>
    <w:p w14:paraId="09161C07" w14:textId="6F96DD0A" w:rsidR="00FD6282" w:rsidRPr="008573BC" w:rsidRDefault="00FD6282" w:rsidP="008573BC">
      <w:pPr>
        <w:pStyle w:val="Heading2"/>
        <w:numPr>
          <w:ilvl w:val="0"/>
          <w:numId w:val="2"/>
        </w:numPr>
        <w:rPr>
          <w:lang w:val="en-GB"/>
        </w:rPr>
      </w:pPr>
      <w:r>
        <w:rPr>
          <w:lang w:val="en-GB"/>
        </w:rPr>
        <w:t>References</w:t>
      </w:r>
    </w:p>
    <w:p w14:paraId="55DCAA03" w14:textId="77777777" w:rsidR="00FD6282" w:rsidRPr="00FD6282" w:rsidRDefault="00FD6282" w:rsidP="00FD6282">
      <w:pPr>
        <w:rPr>
          <w:lang w:val="en-GB"/>
        </w:rPr>
      </w:pPr>
    </w:p>
    <w:p w14:paraId="0433833F" w14:textId="08318D27" w:rsidR="00DF198B" w:rsidRPr="008F6C7E" w:rsidRDefault="00DF198B" w:rsidP="002D2200">
      <w:pPr>
        <w:pStyle w:val="GraphicAnchor"/>
        <w:rPr>
          <w:lang w:val="en-GB"/>
        </w:rPr>
      </w:pPr>
    </w:p>
    <w:p w14:paraId="3ABF5E9B" w14:textId="77777777" w:rsidR="002D2200" w:rsidRPr="008F6C7E" w:rsidRDefault="002D2200">
      <w:pPr>
        <w:rPr>
          <w:lang w:val="en-GB"/>
        </w:rPr>
      </w:pPr>
    </w:p>
    <w:p w14:paraId="5A9D3A72" w14:textId="054BEB7C" w:rsidR="00E74B29" w:rsidRPr="008F6C7E" w:rsidRDefault="00E74B29" w:rsidP="0048120C">
      <w:pPr>
        <w:pStyle w:val="GraphicAnchor"/>
        <w:rPr>
          <w:lang w:val="en-GB"/>
        </w:rPr>
      </w:pPr>
    </w:p>
    <w:p w14:paraId="4F982504" w14:textId="77777777" w:rsidR="0048120C" w:rsidRPr="008F6C7E" w:rsidRDefault="0048120C">
      <w:pPr>
        <w:rPr>
          <w:lang w:val="en-GB"/>
        </w:rPr>
      </w:pPr>
    </w:p>
    <w:p w14:paraId="3CE8DAD2" w14:textId="2D653B8A" w:rsidR="00FD6282" w:rsidRDefault="00FD6282">
      <w:pPr>
        <w:rPr>
          <w:lang w:val="en-GB"/>
        </w:rPr>
      </w:pPr>
    </w:p>
    <w:p w14:paraId="1FA9E118" w14:textId="77777777" w:rsidR="00FD6282" w:rsidRDefault="00FD6282">
      <w:pPr>
        <w:rPr>
          <w:lang w:val="en-GB"/>
        </w:rPr>
      </w:pPr>
      <w:r>
        <w:rPr>
          <w:lang w:val="en-GB"/>
        </w:rPr>
        <w:br w:type="page"/>
      </w:r>
    </w:p>
    <w:p w14:paraId="1F44CC7B" w14:textId="77777777" w:rsidR="0048120C" w:rsidRPr="008F6C7E" w:rsidRDefault="0048120C">
      <w:pPr>
        <w:rPr>
          <w:lang w:val="en-GB"/>
        </w:rPr>
      </w:pPr>
    </w:p>
    <w:sectPr w:rsidR="0048120C" w:rsidRPr="008F6C7E" w:rsidSect="008573BC">
      <w:footerReference w:type="even" r:id="rId11"/>
      <w:footerReference w:type="default" r:id="rId12"/>
      <w:pgSz w:w="11906" w:h="16838" w:code="9"/>
      <w:pgMar w:top="720" w:right="562" w:bottom="720" w:left="562" w:header="706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C8C19" w14:textId="77777777" w:rsidR="00D71B2A" w:rsidRDefault="00D71B2A" w:rsidP="00E74B29">
      <w:r>
        <w:separator/>
      </w:r>
    </w:p>
  </w:endnote>
  <w:endnote w:type="continuationSeparator" w:id="0">
    <w:p w14:paraId="4CDCBC12" w14:textId="77777777" w:rsidR="00D71B2A" w:rsidRDefault="00D71B2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9321544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  <w:lang w:val="en-GB" w:bidi="en-GB"/>
          </w:rPr>
          <w:fldChar w:fldCharType="begin"/>
        </w:r>
        <w:r>
          <w:rPr>
            <w:rStyle w:val="PageNumber"/>
            <w:lang w:val="en-GB" w:bidi="en-GB"/>
          </w:rPr>
          <w:instrText xml:space="preserve"> PAGE </w:instrText>
        </w:r>
        <w:r>
          <w:rPr>
            <w:rStyle w:val="PageNumber"/>
            <w:lang w:val="en-GB" w:bidi="en-GB"/>
          </w:rPr>
          <w:fldChar w:fldCharType="end"/>
        </w:r>
      </w:p>
    </w:sdtContent>
  </w:sdt>
  <w:p w14:paraId="5166A6F9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4A0AD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1"/>
      <w:gridCol w:w="3235"/>
      <w:gridCol w:w="1078"/>
    </w:tblGrid>
    <w:tr w:rsidR="00E74B29" w14:paraId="5F5C40B3" w14:textId="77777777" w:rsidTr="006709F1">
      <w:tc>
        <w:tcPr>
          <w:tcW w:w="1079" w:type="dxa"/>
        </w:tcPr>
        <w:p w14:paraId="419510F2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EB7F6BF" w14:textId="531C76A9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281C744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rPr>
                  <w:lang w:val="en-GB" w:bidi="en-GB"/>
                </w:rPr>
                <w:t xml:space="preserve">PAGE </w:t>
              </w:r>
              <w:r w:rsidRPr="00E74B29">
                <w:rPr>
                  <w:lang w:val="en-GB" w:bidi="en-GB"/>
                </w:rPr>
                <w:fldChar w:fldCharType="begin"/>
              </w:r>
              <w:r w:rsidRPr="00E74B29">
                <w:rPr>
                  <w:lang w:val="en-GB" w:bidi="en-GB"/>
                </w:rPr>
                <w:instrText xml:space="preserve"> PAGE </w:instrText>
              </w:r>
              <w:r w:rsidRPr="00E74B29">
                <w:rPr>
                  <w:lang w:val="en-GB" w:bidi="en-GB"/>
                </w:rPr>
                <w:fldChar w:fldCharType="separate"/>
              </w:r>
              <w:r w:rsidR="00874EE2">
                <w:rPr>
                  <w:noProof/>
                  <w:lang w:val="en-GB" w:bidi="en-GB"/>
                </w:rPr>
                <w:t>4</w:t>
              </w:r>
              <w:r w:rsidRPr="00E74B29">
                <w:rPr>
                  <w:lang w:val="en-GB" w:bidi="en-GB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07C6594B" w14:textId="77777777" w:rsidR="00E74B29" w:rsidRPr="00E74B29" w:rsidRDefault="00E74B29" w:rsidP="006709F1">
          <w:pPr>
            <w:pStyle w:val="Footer"/>
          </w:pPr>
        </w:p>
      </w:tc>
    </w:tr>
  </w:tbl>
  <w:p w14:paraId="712B048B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ECA3C" w14:textId="77777777" w:rsidR="00D71B2A" w:rsidRDefault="00D71B2A" w:rsidP="00E74B29">
      <w:r>
        <w:separator/>
      </w:r>
    </w:p>
  </w:footnote>
  <w:footnote w:type="continuationSeparator" w:id="0">
    <w:p w14:paraId="0462CE97" w14:textId="77777777" w:rsidR="00D71B2A" w:rsidRDefault="00D71B2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665BB"/>
    <w:multiLevelType w:val="hybridMultilevel"/>
    <w:tmpl w:val="21169622"/>
    <w:lvl w:ilvl="0" w:tplc="775A56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684F84"/>
    <w:multiLevelType w:val="hybridMultilevel"/>
    <w:tmpl w:val="700013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571E25"/>
    <w:multiLevelType w:val="hybridMultilevel"/>
    <w:tmpl w:val="63A66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80B97"/>
    <w:multiLevelType w:val="hybridMultilevel"/>
    <w:tmpl w:val="1B9688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125941">
    <w:abstractNumId w:val="1"/>
  </w:num>
  <w:num w:numId="2" w16cid:durableId="1605109671">
    <w:abstractNumId w:val="0"/>
  </w:num>
  <w:num w:numId="3" w16cid:durableId="1202087920">
    <w:abstractNumId w:val="2"/>
  </w:num>
  <w:num w:numId="4" w16cid:durableId="750780519">
    <w:abstractNumId w:val="4"/>
  </w:num>
  <w:num w:numId="5" w16cid:durableId="1647978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EF"/>
    <w:rsid w:val="00086FA5"/>
    <w:rsid w:val="000E4641"/>
    <w:rsid w:val="00151F66"/>
    <w:rsid w:val="00177F8D"/>
    <w:rsid w:val="00185F4A"/>
    <w:rsid w:val="002A5E8F"/>
    <w:rsid w:val="002D2200"/>
    <w:rsid w:val="002F1B1A"/>
    <w:rsid w:val="0040564B"/>
    <w:rsid w:val="0048120C"/>
    <w:rsid w:val="004909D9"/>
    <w:rsid w:val="00521481"/>
    <w:rsid w:val="00620ABC"/>
    <w:rsid w:val="00665110"/>
    <w:rsid w:val="006709F1"/>
    <w:rsid w:val="006C60E6"/>
    <w:rsid w:val="00837914"/>
    <w:rsid w:val="008573BC"/>
    <w:rsid w:val="00874EE2"/>
    <w:rsid w:val="00874FE7"/>
    <w:rsid w:val="008D32EF"/>
    <w:rsid w:val="008F6C7E"/>
    <w:rsid w:val="00952F7D"/>
    <w:rsid w:val="0095496A"/>
    <w:rsid w:val="009A38BA"/>
    <w:rsid w:val="00B43E11"/>
    <w:rsid w:val="00BB0BD1"/>
    <w:rsid w:val="00C755AB"/>
    <w:rsid w:val="00CD7613"/>
    <w:rsid w:val="00D02B84"/>
    <w:rsid w:val="00D43125"/>
    <w:rsid w:val="00D66A3A"/>
    <w:rsid w:val="00D71B2A"/>
    <w:rsid w:val="00DF198B"/>
    <w:rsid w:val="00E74B29"/>
    <w:rsid w:val="00EB41B1"/>
    <w:rsid w:val="00F50791"/>
    <w:rsid w:val="00FB2F1A"/>
    <w:rsid w:val="00FD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3AE53"/>
  <w15:chartTrackingRefBased/>
  <w15:docId w15:val="{E4D9DD52-7579-432B-A991-3E3644839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D32EF"/>
    <w:pPr>
      <w:jc w:val="center"/>
      <w:outlineLvl w:val="0"/>
    </w:pPr>
    <w:rPr>
      <w:rFonts w:asciiTheme="majorBidi" w:hAnsiTheme="majorBid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FD6282"/>
    <w:pPr>
      <w:spacing w:after="120"/>
      <w:outlineLvl w:val="1"/>
    </w:pPr>
    <w:rPr>
      <w:rFonts w:asciiTheme="majorBidi" w:hAnsiTheme="majorBidi"/>
      <w:color w:val="20296B" w:themeColor="accent2" w:themeShade="BF"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573BC"/>
    <w:pPr>
      <w:spacing w:after="240"/>
      <w:outlineLvl w:val="2"/>
    </w:pPr>
    <w:rPr>
      <w:b/>
      <w:color w:val="000000" w:themeColor="text1"/>
      <w:sz w:val="32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D32EF"/>
    <w:rPr>
      <w:rFonts w:asciiTheme="majorBidi" w:hAnsiTheme="majorBid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FD6282"/>
    <w:rPr>
      <w:rFonts w:asciiTheme="majorBidi" w:hAnsiTheme="majorBidi"/>
      <w:color w:val="20296B" w:themeColor="accent2" w:themeShade="BF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573BC"/>
    <w:rPr>
      <w:rFonts w:asciiTheme="majorBidi" w:hAnsiTheme="majorBidi"/>
      <w:b/>
      <w:color w:val="000000" w:themeColor="text1"/>
      <w:sz w:val="32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FD6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43</TotalTime>
  <Pages>3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Jomana Adel</cp:lastModifiedBy>
  <cp:revision>1</cp:revision>
  <dcterms:created xsi:type="dcterms:W3CDTF">2024-12-12T17:58:00Z</dcterms:created>
  <dcterms:modified xsi:type="dcterms:W3CDTF">2024-12-12T18:41:00Z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